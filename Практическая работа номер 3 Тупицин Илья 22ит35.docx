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72EB1" w14:textId="77777777" w:rsidR="00A11A55" w:rsidRPr="007D30D1" w:rsidRDefault="00360191" w:rsidP="007D30D1">
      <w:pPr>
        <w:pStyle w:val="1"/>
        <w:spacing w:before="0" w:line="360" w:lineRule="auto"/>
        <w:ind w:left="0" w:firstLine="851"/>
        <w:rPr>
          <w:rFonts w:cs="Times New Roman"/>
        </w:rPr>
      </w:pPr>
      <w:bookmarkStart w:id="0" w:name="_Toc492486486"/>
      <w:r w:rsidRPr="007D30D1">
        <w:rPr>
          <w:rFonts w:cs="Times New Roman"/>
        </w:rPr>
        <w:t>Практическое задание</w:t>
      </w:r>
      <w:r w:rsidR="00A11A55" w:rsidRPr="007D30D1">
        <w:rPr>
          <w:rFonts w:cs="Times New Roman"/>
        </w:rPr>
        <w:t xml:space="preserve"> №</w:t>
      </w:r>
      <w:bookmarkEnd w:id="0"/>
      <w:r w:rsidR="00D425FA" w:rsidRPr="007D30D1">
        <w:rPr>
          <w:rFonts w:cs="Times New Roman"/>
        </w:rPr>
        <w:t>1</w:t>
      </w:r>
      <w:r w:rsidR="007553A3" w:rsidRPr="007D30D1">
        <w:rPr>
          <w:rFonts w:cs="Times New Roman"/>
        </w:rPr>
        <w:t>_3</w:t>
      </w:r>
    </w:p>
    <w:p w14:paraId="42F7353C" w14:textId="77777777" w:rsidR="00D425FA" w:rsidRPr="007D30D1" w:rsidRDefault="00D425FA" w:rsidP="007D30D1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14:paraId="20C21F15" w14:textId="77777777" w:rsidR="00A60761" w:rsidRPr="007D30D1" w:rsidRDefault="00B44DF3" w:rsidP="007D30D1">
      <w:pPr>
        <w:spacing w:line="360" w:lineRule="auto"/>
        <w:ind w:firstLine="851"/>
        <w:jc w:val="center"/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</w:pPr>
      <w:r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Проведение инсталляции программного обеспечения компьютерных систем</w:t>
      </w:r>
      <w:r w:rsidR="00A60761" w:rsidRPr="007D30D1">
        <w:rPr>
          <w:rFonts w:ascii="Times New Roman" w:eastAsiaTheme="majorEastAsia" w:hAnsi="Times New Roman" w:cs="Times New Roman"/>
          <w:b/>
          <w:bCs/>
          <w:color w:val="4F81BD" w:themeColor="accent1"/>
          <w:sz w:val="28"/>
          <w:szCs w:val="28"/>
        </w:rPr>
        <w:t>.</w:t>
      </w:r>
    </w:p>
    <w:p w14:paraId="522F2BC4" w14:textId="77777777" w:rsidR="00B16CCB" w:rsidRPr="007D30D1" w:rsidRDefault="00A11A55" w:rsidP="007D30D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>Цель работы: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16CCB" w:rsidRPr="007D30D1">
        <w:rPr>
          <w:rFonts w:ascii="Times New Roman" w:hAnsi="Times New Roman" w:cs="Times New Roman"/>
          <w:sz w:val="28"/>
          <w:szCs w:val="28"/>
        </w:rPr>
        <w:t>научиться пользоваться образовательными информационными ресурсами, искать нужную информацию с их помощью, а также овладеть навыками установки программного обеспечения</w:t>
      </w:r>
    </w:p>
    <w:p w14:paraId="76AECE73" w14:textId="77777777" w:rsidR="00A60761" w:rsidRPr="007D30D1" w:rsidRDefault="00AB4EB0" w:rsidP="007D30D1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Теоретический материал </w:t>
      </w:r>
    </w:p>
    <w:p w14:paraId="2B330039" w14:textId="77777777" w:rsidR="00B16CCB" w:rsidRPr="007D30D1" w:rsidRDefault="00B16CCB" w:rsidP="007D30D1">
      <w:pPr>
        <w:shd w:val="clear" w:color="auto" w:fill="FFFFFF"/>
        <w:spacing w:after="120" w:line="360" w:lineRule="auto"/>
        <w:ind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Работа по инсталляции программного обеспечения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может включать следующие этапы:</w:t>
      </w:r>
    </w:p>
    <w:p w14:paraId="5E9C5AA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Запуск инсталлятора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. Например, </w:t>
      </w:r>
      <w:proofErr w:type="spellStart"/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installshield</w:t>
      </w:r>
      <w:proofErr w:type="spellEnd"/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 </w:t>
      </w:r>
    </w:p>
    <w:p w14:paraId="2F4EB19B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версии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 или демонстрационная).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7900413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993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Принятие (или отклонение) лицензионного соглашения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530045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19D33792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имени пользователя и названия организации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</w:p>
    <w:p w14:paraId="5707AC4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каталога для размещения файлов программы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C695AF6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Ввод кода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при выборе полной версии).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0D38587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типа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(полная, типичная, выборочная).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DB6770A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Выбор компонентов для инсталляции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(только для выборочной инсталляции).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3C01A329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134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Копирование файлов на жёсткий диск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5DD1E48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программной группы и ярлыков в главном меню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2EDF8773" w14:textId="77777777" w:rsidR="00B16CCB" w:rsidRPr="007D30D1" w:rsidRDefault="00B16CCB" w:rsidP="007D30D1">
      <w:pPr>
        <w:numPr>
          <w:ilvl w:val="0"/>
          <w:numId w:val="14"/>
        </w:numPr>
        <w:shd w:val="clear" w:color="auto" w:fill="FFFFFF"/>
        <w:tabs>
          <w:tab w:val="clear" w:pos="720"/>
          <w:tab w:val="num" w:pos="1276"/>
        </w:tabs>
        <w:spacing w:beforeAutospacing="1" w:after="0" w:line="360" w:lineRule="auto"/>
        <w:ind w:left="0" w:firstLine="851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D30D1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Создание записи в реестре</w:t>
      </w:r>
      <w:r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для обеспечения возможности удаления программы (или изменения состава компонентов) через «панель управления».</w:t>
      </w:r>
      <w:r w:rsidR="00976E5F" w:rsidRPr="007D30D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14:paraId="505C11B4" w14:textId="77777777" w:rsidR="00A60761" w:rsidRPr="007D30D1" w:rsidRDefault="00A60761" w:rsidP="007D30D1">
      <w:pPr>
        <w:tabs>
          <w:tab w:val="num" w:pos="993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2018CE" w14:textId="77777777" w:rsidR="00A60761" w:rsidRPr="007D30D1" w:rsidRDefault="00AB4EB0" w:rsidP="007D30D1">
      <w:pPr>
        <w:tabs>
          <w:tab w:val="num" w:pos="993"/>
        </w:tabs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Ход работы </w:t>
      </w:r>
    </w:p>
    <w:p w14:paraId="25647EB0" w14:textId="77777777" w:rsidR="00530045" w:rsidRPr="007D30D1" w:rsidRDefault="00530045" w:rsidP="007D30D1">
      <w:pPr>
        <w:pStyle w:val="a3"/>
        <w:numPr>
          <w:ilvl w:val="0"/>
          <w:numId w:val="15"/>
        </w:numPr>
        <w:tabs>
          <w:tab w:val="num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пакет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LibreOffice </w:t>
      </w:r>
    </w:p>
    <w:p w14:paraId="1B5CF67D" w14:textId="77777777" w:rsidR="00530045" w:rsidRPr="007D30D1" w:rsidRDefault="00530045" w:rsidP="007D30D1">
      <w:pPr>
        <w:pStyle w:val="a3"/>
        <w:numPr>
          <w:ilvl w:val="0"/>
          <w:numId w:val="15"/>
        </w:numPr>
        <w:tabs>
          <w:tab w:val="num" w:pos="993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Проверить работу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 Base</w:t>
      </w:r>
    </w:p>
    <w:p w14:paraId="5868D700" w14:textId="50EF424D" w:rsidR="00530045" w:rsidRPr="007D30D1" w:rsidRDefault="00530045" w:rsidP="007D30D1">
      <w:pPr>
        <w:pStyle w:val="a3"/>
        <w:numPr>
          <w:ilvl w:val="0"/>
          <w:numId w:val="15"/>
        </w:numPr>
        <w:tabs>
          <w:tab w:val="num" w:pos="993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Если в</w:t>
      </w:r>
      <w:r w:rsidR="00976E5F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работе приложения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76E5F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присутствует ошибка «не обнаружена </w:t>
      </w:r>
      <w:r w:rsidR="00976E5F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="00976E5F" w:rsidRPr="007D30D1">
        <w:rPr>
          <w:rFonts w:ascii="Times New Roman" w:hAnsi="Times New Roman" w:cs="Times New Roman"/>
          <w:color w:val="000000"/>
          <w:sz w:val="28"/>
          <w:szCs w:val="28"/>
        </w:rPr>
        <w:t>», устранить ее.</w:t>
      </w:r>
    </w:p>
    <w:p w14:paraId="490D00AD" w14:textId="1305A3C5" w:rsidR="00976E5F" w:rsidRPr="007D30D1" w:rsidRDefault="00976E5F" w:rsidP="007D30D1">
      <w:pPr>
        <w:pStyle w:val="a3"/>
        <w:numPr>
          <w:ilvl w:val="0"/>
          <w:numId w:val="15"/>
        </w:numPr>
        <w:tabs>
          <w:tab w:val="num" w:pos="993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Составить инструкцию по установке приложения и устранении ошибки в работе приложения.</w:t>
      </w:r>
    </w:p>
    <w:p w14:paraId="5A6871EA" w14:textId="0290C030" w:rsidR="00AE32ED" w:rsidRPr="007D30D1" w:rsidRDefault="003E546C" w:rsidP="007D30D1">
      <w:pPr>
        <w:pStyle w:val="a3"/>
        <w:numPr>
          <w:ilvl w:val="0"/>
          <w:numId w:val="16"/>
        </w:numPr>
        <w:tabs>
          <w:tab w:val="num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установки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перейдите на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сайт приложения и наж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="00AE32ED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ссылку для скачивания.</w:t>
      </w:r>
    </w:p>
    <w:p w14:paraId="1A183FD7" w14:textId="77777777" w:rsidR="00AE32ED" w:rsidRPr="007D30D1" w:rsidRDefault="00AE32ED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9AC531" w14:textId="6873E07B" w:rsidR="00AE32ED" w:rsidRPr="007D30D1" w:rsidRDefault="00AE32ED" w:rsidP="007D30D1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499F66" wp14:editId="3A2CEC59">
                <wp:simplePos x="0" y="0"/>
                <wp:positionH relativeFrom="column">
                  <wp:posOffset>1122045</wp:posOffset>
                </wp:positionH>
                <wp:positionV relativeFrom="paragraph">
                  <wp:posOffset>560070</wp:posOffset>
                </wp:positionV>
                <wp:extent cx="487680" cy="426720"/>
                <wp:effectExtent l="0" t="0" r="64770" b="4953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D582C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88.35pt;margin-top:44.1pt;width:38.4pt;height:3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" strokecolor="#4579b8 [3044]">
                <v:stroke endarrow="block"/>
              </v:shape>
            </w:pict>
          </mc:Fallback>
        </mc:AlternateContent>
      </w: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AC2DDC" wp14:editId="482BFE0F">
            <wp:extent cx="560852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987" cy="315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B9D5" w14:textId="539E8B36" w:rsidR="00AE32ED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 для установки.</w:t>
      </w:r>
    </w:p>
    <w:p w14:paraId="5A65319A" w14:textId="68B5D980" w:rsidR="006647AA" w:rsidRPr="007D30D1" w:rsidRDefault="006647AA" w:rsidP="007D30D1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EF7A7B" wp14:editId="77E7A928">
            <wp:extent cx="5653075" cy="3179137"/>
            <wp:effectExtent l="0" t="0" r="508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973" cy="318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0F09" w14:textId="2CE2CA54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Нажмите на кнопку далее.</w:t>
      </w:r>
    </w:p>
    <w:p w14:paraId="72BCF2D5" w14:textId="43FF390E" w:rsidR="006647AA" w:rsidRPr="007D30D1" w:rsidRDefault="006647AA" w:rsidP="007D30D1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13CA228" wp14:editId="049C181A">
            <wp:extent cx="5414645" cy="32053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282" cy="321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1DBD" w14:textId="1794910E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Выберите тип установки.</w:t>
      </w:r>
    </w:p>
    <w:p w14:paraId="398D7CEF" w14:textId="5D78EC04" w:rsidR="006647AA" w:rsidRPr="007D30D1" w:rsidRDefault="006647AA" w:rsidP="007D30D1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03348B" wp14:editId="530AC6F3">
            <wp:extent cx="5346764" cy="33680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3" t="36488" r="34965" b="27024"/>
                    <a:stretch/>
                  </pic:blipFill>
                  <pic:spPr bwMode="auto">
                    <a:xfrm>
                      <a:off x="0" y="0"/>
                      <a:ext cx="5374099" cy="338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CE472" w14:textId="6D24075B" w:rsidR="006647AA" w:rsidRPr="007D30D1" w:rsidRDefault="006647AA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Далее для установки нажмите кнопку “установить”.</w:t>
      </w:r>
    </w:p>
    <w:p w14:paraId="1A3B208D" w14:textId="6C3A7130" w:rsidR="006647AA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91535BA" wp14:editId="72BEC9BB">
            <wp:extent cx="5296566" cy="3139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415" cy="31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BC36" w14:textId="7BF4DF2E" w:rsidR="006647AA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Дождитесь загрузки.</w:t>
      </w:r>
    </w:p>
    <w:p w14:paraId="0DBC8F9E" w14:textId="10373DB4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89A695" wp14:editId="76C5BE8E">
            <wp:extent cx="5296535" cy="346213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41" cy="34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A6E" w14:textId="79F389B9" w:rsidR="001509B3" w:rsidRPr="007D30D1" w:rsidRDefault="001509B3" w:rsidP="007D30D1">
      <w:pPr>
        <w:pStyle w:val="a3"/>
        <w:numPr>
          <w:ilvl w:val="0"/>
          <w:numId w:val="16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Установка завершена. Нажмите кнопку “готово”.</w:t>
      </w:r>
    </w:p>
    <w:p w14:paraId="7F7D62CF" w14:textId="5C3DB9E5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55D32B" wp14:editId="77448386">
            <wp:extent cx="5273040" cy="3122677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857" cy="31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766F" w14:textId="3C2D73AE" w:rsidR="001509B3" w:rsidRPr="007D30D1" w:rsidRDefault="001509B3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Для работы приложения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Base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вашем компьютере должна быть установлена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JRE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 Для её установки, за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йдите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сайт и наж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мите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на кнопку “Выгрузить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14:paraId="146E69BA" w14:textId="1845B1F0" w:rsidR="001509B3" w:rsidRPr="007D30D1" w:rsidRDefault="001509B3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851E132" wp14:editId="4A68DDF5">
            <wp:extent cx="5271073" cy="2964873"/>
            <wp:effectExtent l="0" t="0" r="635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296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6487" w14:textId="73DACE99" w:rsidR="001509B3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В открывшемся окне нажм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ите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кнопку “скачать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14A78990" w14:textId="2A1511DA" w:rsidR="00A32D38" w:rsidRPr="007D30D1" w:rsidRDefault="00A32D38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55A9DCF" wp14:editId="39C5246E">
            <wp:extent cx="5181785" cy="2914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528" cy="291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B607" w14:textId="29E4531F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>После загрузки, откр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>ойте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файл.</w:t>
      </w:r>
    </w:p>
    <w:p w14:paraId="1187FBEE" w14:textId="17CBB78B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D4D000C" wp14:editId="6EB15934">
            <wp:extent cx="5233364" cy="29845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799" cy="29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195E" w14:textId="4DEADBD2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Нажмите на кнопку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“Install”</w:t>
      </w:r>
      <w:r w:rsidRPr="007D30D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2118640" w14:textId="05247863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2B25C9" wp14:editId="746F497E">
            <wp:extent cx="4124103" cy="232063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18" t="36282" r="30605" b="27428"/>
                    <a:stretch/>
                  </pic:blipFill>
                  <pic:spPr bwMode="auto">
                    <a:xfrm>
                      <a:off x="0" y="0"/>
                      <a:ext cx="4149077" cy="233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B98DE" w14:textId="0629B314" w:rsidR="00A32D38" w:rsidRPr="007D30D1" w:rsidRDefault="00A32D38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Дожд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итесь установки </w:t>
      </w:r>
      <w:r w:rsidR="003E546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Java.</w:t>
      </w:r>
    </w:p>
    <w:p w14:paraId="1568FE81" w14:textId="0EED2E3C" w:rsidR="00A32D38" w:rsidRPr="007D30D1" w:rsidRDefault="00A32D38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C1362A1" wp14:editId="632E2862">
            <wp:extent cx="5077478" cy="28956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692" cy="29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9B60" w14:textId="32DCA560" w:rsidR="00A32D38" w:rsidRPr="007D30D1" w:rsidRDefault="003E546C" w:rsidP="007D30D1">
      <w:pPr>
        <w:pStyle w:val="a3"/>
        <w:numPr>
          <w:ilvl w:val="0"/>
          <w:numId w:val="16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Вы успешно установили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Java!!!</w:t>
      </w:r>
    </w:p>
    <w:p w14:paraId="7C3DAF7B" w14:textId="63285883" w:rsidR="003E546C" w:rsidRPr="007D30D1" w:rsidRDefault="003E546C" w:rsidP="007D30D1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DD8929A" wp14:editId="52BC88C3">
            <wp:extent cx="5130929" cy="2762091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8" cy="276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BEFC" w14:textId="6D0C3128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После установки зайдете в расширенные возможности параметров в </w:t>
      </w:r>
      <w:r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LibreOffice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выберите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Oracle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Corporation</w:t>
      </w:r>
      <w:r w:rsidR="000D353C" w:rsidRPr="007D30D1">
        <w:rPr>
          <w:rFonts w:ascii="Times New Roman" w:hAnsi="Times New Roman" w:cs="Times New Roman"/>
          <w:color w:val="000000"/>
          <w:sz w:val="28"/>
          <w:szCs w:val="28"/>
        </w:rPr>
        <w:t xml:space="preserve"> и нажмите “Ок”.</w:t>
      </w:r>
    </w:p>
    <w:p w14:paraId="0C1CEEAD" w14:textId="4C159EB0" w:rsidR="003E546C" w:rsidRPr="007D30D1" w:rsidRDefault="003E546C" w:rsidP="007D30D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D30D1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7C3C5D1" wp14:editId="67904DFC">
            <wp:extent cx="5447257" cy="3649133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06" t="15761" r="16729" b="10747"/>
                    <a:stretch/>
                  </pic:blipFill>
                  <pic:spPr bwMode="auto">
                    <a:xfrm>
                      <a:off x="0" y="0"/>
                      <a:ext cx="5481703" cy="36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59D27" w14:textId="02907F9A" w:rsidR="000D353C" w:rsidRPr="000D353C" w:rsidRDefault="000D353C" w:rsidP="003E546C">
      <w:pPr>
        <w:pStyle w:val="a3"/>
        <w:ind w:left="0" w:firstLine="851"/>
        <w:jc w:val="both"/>
        <w:rPr>
          <w:rFonts w:ascii="Times New Roman" w:hAnsi="Times New Roman" w:cs="Times New Roman"/>
          <w:color w:val="000000"/>
          <w:sz w:val="24"/>
          <w:lang w:val="en-US"/>
        </w:rPr>
      </w:pPr>
    </w:p>
    <w:sectPr w:rsidR="000D353C" w:rsidRPr="000D353C" w:rsidSect="006F7D5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24129" w14:textId="77777777" w:rsidR="007D250C" w:rsidRDefault="007D250C" w:rsidP="00EB3B13">
      <w:pPr>
        <w:spacing w:after="0" w:line="240" w:lineRule="auto"/>
      </w:pPr>
      <w:r>
        <w:separator/>
      </w:r>
    </w:p>
  </w:endnote>
  <w:endnote w:type="continuationSeparator" w:id="0">
    <w:p w14:paraId="0284AF90" w14:textId="77777777" w:rsidR="007D250C" w:rsidRDefault="007D250C" w:rsidP="00EB3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5EB93" w14:textId="77777777" w:rsidR="007D250C" w:rsidRDefault="007D250C" w:rsidP="00EB3B13">
      <w:pPr>
        <w:spacing w:after="0" w:line="240" w:lineRule="auto"/>
      </w:pPr>
      <w:r>
        <w:separator/>
      </w:r>
    </w:p>
  </w:footnote>
  <w:footnote w:type="continuationSeparator" w:id="0">
    <w:p w14:paraId="14982666" w14:textId="77777777" w:rsidR="007D250C" w:rsidRDefault="007D250C" w:rsidP="00EB3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3674E"/>
    <w:multiLevelType w:val="hybridMultilevel"/>
    <w:tmpl w:val="C77EB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57B56"/>
    <w:multiLevelType w:val="hybridMultilevel"/>
    <w:tmpl w:val="DC8C940A"/>
    <w:lvl w:ilvl="0" w:tplc="82A2E29A">
      <w:start w:val="1"/>
      <w:numFmt w:val="decimal"/>
      <w:lvlText w:val="%1."/>
      <w:lvlJc w:val="left"/>
      <w:pPr>
        <w:ind w:left="1364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932052D"/>
    <w:multiLevelType w:val="hybridMultilevel"/>
    <w:tmpl w:val="9C32C4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CB2AF9"/>
    <w:multiLevelType w:val="multilevel"/>
    <w:tmpl w:val="AFBE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780CE9"/>
    <w:multiLevelType w:val="hybridMultilevel"/>
    <w:tmpl w:val="C658B042"/>
    <w:lvl w:ilvl="0" w:tplc="82A2E29A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B856AC8"/>
    <w:multiLevelType w:val="hybridMultilevel"/>
    <w:tmpl w:val="4C048FAE"/>
    <w:lvl w:ilvl="0" w:tplc="6D12A4A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8C380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82E6B33"/>
    <w:multiLevelType w:val="hybridMultilevel"/>
    <w:tmpl w:val="8B48E330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D9A6CCD"/>
    <w:multiLevelType w:val="multilevel"/>
    <w:tmpl w:val="A3CEC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C36D5"/>
    <w:multiLevelType w:val="hybridMultilevel"/>
    <w:tmpl w:val="6C3A86D8"/>
    <w:lvl w:ilvl="0" w:tplc="1D64F9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EBC7E85"/>
    <w:multiLevelType w:val="hybridMultilevel"/>
    <w:tmpl w:val="F0466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DB3F50"/>
    <w:multiLevelType w:val="hybridMultilevel"/>
    <w:tmpl w:val="277413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FC4C43"/>
    <w:multiLevelType w:val="hybridMultilevel"/>
    <w:tmpl w:val="6D9C7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AA6A17"/>
    <w:multiLevelType w:val="hybridMultilevel"/>
    <w:tmpl w:val="20968312"/>
    <w:lvl w:ilvl="0" w:tplc="34502E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DF4452"/>
    <w:multiLevelType w:val="hybridMultilevel"/>
    <w:tmpl w:val="A520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FF32F4"/>
    <w:multiLevelType w:val="multilevel"/>
    <w:tmpl w:val="A0BA6CA2"/>
    <w:lvl w:ilvl="0">
      <w:start w:val="3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  <w:i w:val="0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10"/>
  </w:num>
  <w:num w:numId="4">
    <w:abstractNumId w:val="14"/>
  </w:num>
  <w:num w:numId="5">
    <w:abstractNumId w:val="2"/>
  </w:num>
  <w:num w:numId="6">
    <w:abstractNumId w:val="11"/>
  </w:num>
  <w:num w:numId="7">
    <w:abstractNumId w:val="4"/>
  </w:num>
  <w:num w:numId="8">
    <w:abstractNumId w:val="9"/>
  </w:num>
  <w:num w:numId="9">
    <w:abstractNumId w:val="7"/>
  </w:num>
  <w:num w:numId="10">
    <w:abstractNumId w:val="15"/>
  </w:num>
  <w:num w:numId="11">
    <w:abstractNumId w:val="1"/>
  </w:num>
  <w:num w:numId="12">
    <w:abstractNumId w:val="6"/>
  </w:num>
  <w:num w:numId="13">
    <w:abstractNumId w:val="12"/>
  </w:num>
  <w:num w:numId="14">
    <w:abstractNumId w:val="8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2014"/>
    <w:rsid w:val="00004B36"/>
    <w:rsid w:val="00017312"/>
    <w:rsid w:val="000D353C"/>
    <w:rsid w:val="001509B3"/>
    <w:rsid w:val="00302014"/>
    <w:rsid w:val="00360191"/>
    <w:rsid w:val="003B3A42"/>
    <w:rsid w:val="003E546C"/>
    <w:rsid w:val="00404274"/>
    <w:rsid w:val="00415397"/>
    <w:rsid w:val="00434145"/>
    <w:rsid w:val="00451E5C"/>
    <w:rsid w:val="0047158A"/>
    <w:rsid w:val="004D6EA2"/>
    <w:rsid w:val="00530045"/>
    <w:rsid w:val="00534BB8"/>
    <w:rsid w:val="0058451E"/>
    <w:rsid w:val="005B3775"/>
    <w:rsid w:val="005B4F11"/>
    <w:rsid w:val="0066388A"/>
    <w:rsid w:val="006647AA"/>
    <w:rsid w:val="006D200F"/>
    <w:rsid w:val="006F7D5F"/>
    <w:rsid w:val="007018A3"/>
    <w:rsid w:val="007553A3"/>
    <w:rsid w:val="007629FF"/>
    <w:rsid w:val="007A216A"/>
    <w:rsid w:val="007A246C"/>
    <w:rsid w:val="007D250C"/>
    <w:rsid w:val="007D30D1"/>
    <w:rsid w:val="007D64BB"/>
    <w:rsid w:val="0095629C"/>
    <w:rsid w:val="00976E5F"/>
    <w:rsid w:val="009D5120"/>
    <w:rsid w:val="00A11A55"/>
    <w:rsid w:val="00A32D38"/>
    <w:rsid w:val="00A60761"/>
    <w:rsid w:val="00AB4EB0"/>
    <w:rsid w:val="00AE32ED"/>
    <w:rsid w:val="00AE4086"/>
    <w:rsid w:val="00AE4232"/>
    <w:rsid w:val="00AF225C"/>
    <w:rsid w:val="00B16CCB"/>
    <w:rsid w:val="00B44DF3"/>
    <w:rsid w:val="00BF1076"/>
    <w:rsid w:val="00C0544A"/>
    <w:rsid w:val="00CC2F7A"/>
    <w:rsid w:val="00D425FA"/>
    <w:rsid w:val="00D51074"/>
    <w:rsid w:val="00DA0FE1"/>
    <w:rsid w:val="00E60089"/>
    <w:rsid w:val="00E93282"/>
    <w:rsid w:val="00EB3B13"/>
    <w:rsid w:val="00F77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66B8D"/>
  <w15:docId w15:val="{670D8CCD-1B82-48F1-842B-A65C3084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1A55"/>
  </w:style>
  <w:style w:type="paragraph" w:styleId="1">
    <w:name w:val="heading 1"/>
    <w:basedOn w:val="a"/>
    <w:next w:val="a"/>
    <w:link w:val="10"/>
    <w:uiPriority w:val="9"/>
    <w:qFormat/>
    <w:rsid w:val="00A11A55"/>
    <w:pPr>
      <w:keepNext/>
      <w:keepLines/>
      <w:spacing w:before="480" w:after="0"/>
      <w:ind w:left="1416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10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07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EB3B1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11A55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A11A5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E42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AE4232"/>
    <w:rPr>
      <w:b/>
      <w:bCs/>
    </w:rPr>
  </w:style>
  <w:style w:type="character" w:styleId="a6">
    <w:name w:val="Intense Emphasis"/>
    <w:basedOn w:val="a0"/>
    <w:uiPriority w:val="21"/>
    <w:qFormat/>
    <w:rsid w:val="00AE4232"/>
    <w:rPr>
      <w:b/>
      <w:bCs/>
      <w:i/>
      <w:iCs/>
      <w:color w:val="4F81BD" w:themeColor="accent1"/>
    </w:rPr>
  </w:style>
  <w:style w:type="paragraph" w:styleId="21">
    <w:name w:val="Quote"/>
    <w:basedOn w:val="a"/>
    <w:next w:val="a"/>
    <w:link w:val="22"/>
    <w:uiPriority w:val="29"/>
    <w:qFormat/>
    <w:rsid w:val="00AE4232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AE4232"/>
    <w:rPr>
      <w:i/>
      <w:iCs/>
      <w:color w:val="000000" w:themeColor="text1"/>
    </w:rPr>
  </w:style>
  <w:style w:type="paragraph" w:styleId="a7">
    <w:name w:val="Intense Quote"/>
    <w:basedOn w:val="a"/>
    <w:next w:val="a"/>
    <w:link w:val="a8"/>
    <w:uiPriority w:val="30"/>
    <w:qFormat/>
    <w:rsid w:val="00AE423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AE4232"/>
    <w:rPr>
      <w:b/>
      <w:bCs/>
      <w:i/>
      <w:iCs/>
      <w:color w:val="4F81BD" w:themeColor="accent1"/>
    </w:rPr>
  </w:style>
  <w:style w:type="character" w:styleId="a9">
    <w:name w:val="Hyperlink"/>
    <w:basedOn w:val="a0"/>
    <w:uiPriority w:val="99"/>
    <w:unhideWhenUsed/>
    <w:rsid w:val="009D5120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BF10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BF107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07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EB3B1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c">
    <w:name w:val="No Spacing"/>
    <w:uiPriority w:val="1"/>
    <w:qFormat/>
    <w:rsid w:val="00EB3B13"/>
    <w:pPr>
      <w:spacing w:after="0" w:line="240" w:lineRule="auto"/>
    </w:pPr>
  </w:style>
  <w:style w:type="paragraph" w:styleId="ad">
    <w:name w:val="header"/>
    <w:basedOn w:val="a"/>
    <w:link w:val="ae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B3B13"/>
  </w:style>
  <w:style w:type="paragraph" w:styleId="af">
    <w:name w:val="footer"/>
    <w:basedOn w:val="a"/>
    <w:link w:val="af0"/>
    <w:uiPriority w:val="99"/>
    <w:unhideWhenUsed/>
    <w:rsid w:val="00EB3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B3B13"/>
  </w:style>
  <w:style w:type="paragraph" w:styleId="af1">
    <w:name w:val="Plain Text"/>
    <w:basedOn w:val="a"/>
    <w:link w:val="af2"/>
    <w:unhideWhenUsed/>
    <w:rsid w:val="00302014"/>
    <w:pPr>
      <w:spacing w:after="0" w:line="360" w:lineRule="auto"/>
      <w:jc w:val="both"/>
    </w:pPr>
    <w:rPr>
      <w:rFonts w:ascii="Courier New" w:eastAsia="Times New Roman" w:hAnsi="Courier New" w:cs="Times New Roman"/>
      <w:sz w:val="28"/>
      <w:szCs w:val="20"/>
      <w:lang w:val="x-none" w:eastAsia="x-none"/>
    </w:rPr>
  </w:style>
  <w:style w:type="character" w:customStyle="1" w:styleId="af2">
    <w:name w:val="Текст Знак"/>
    <w:basedOn w:val="a0"/>
    <w:link w:val="af1"/>
    <w:rsid w:val="00302014"/>
    <w:rPr>
      <w:rFonts w:ascii="Courier New" w:eastAsia="Times New Roman" w:hAnsi="Courier New" w:cs="Times New Roman"/>
      <w:sz w:val="28"/>
      <w:szCs w:val="20"/>
      <w:lang w:val="x-none" w:eastAsia="x-none"/>
    </w:rPr>
  </w:style>
  <w:style w:type="paragraph" w:customStyle="1" w:styleId="futurismarkdown-paragraph">
    <w:name w:val="futurismarkdown-paragraph"/>
    <w:basedOn w:val="a"/>
    <w:rsid w:val="00B16C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0;&#1086;&#1085;&#1089;&#1087;&#1077;&#1082;&#1090;&#1099;%20&#1048;&#1058;\&#1055;&#1056;&#1040;&#1050;&#1058;&#1048;&#1063;&#1045;&#1057;&#1050;&#1054;&#1045;%20&#1047;&#1040;&#1044;&#1040;&#1053;&#1048;&#1045;_2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1028A-1FE0-42D0-BD64-23610D6A1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ПРАКТИЧЕСКОЕ ЗАДАНИЕ_2.dotx</Template>
  <TotalTime>2</TotalTime>
  <Pages>8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о выполнении практического задания № выполнил студент группы 16ит18К</vt:lpstr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практического задания № выполнил студент группы 16ит18К</dc:title>
  <dc:creator>admin</dc:creator>
  <cp:lastModifiedBy>Илья</cp:lastModifiedBy>
  <cp:revision>3</cp:revision>
  <dcterms:created xsi:type="dcterms:W3CDTF">2025-01-17T07:42:00Z</dcterms:created>
  <dcterms:modified xsi:type="dcterms:W3CDTF">2025-01-17T07:43:00Z</dcterms:modified>
</cp:coreProperties>
</file>